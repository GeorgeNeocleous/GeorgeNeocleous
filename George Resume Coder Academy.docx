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98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65"/>
        <w:gridCol w:w="733"/>
        <w:gridCol w:w="6587"/>
      </w:tblGrid>
      <w:tr w:rsidR="004A65FB" w14:paraId="61910294" w14:textId="77777777" w:rsidTr="00220CF6">
        <w:trPr>
          <w:trHeight w:val="3052"/>
        </w:trPr>
        <w:tc>
          <w:tcPr>
            <w:tcW w:w="3665" w:type="dxa"/>
          </w:tcPr>
          <w:p w14:paraId="64D6B8B3" w14:textId="77777777" w:rsidR="004A65FB" w:rsidRDefault="004A65FB" w:rsidP="00036450">
            <w:pPr>
              <w:pStyle w:val="Heading3"/>
            </w:pPr>
          </w:p>
          <w:p w14:paraId="1C788E29" w14:textId="77777777" w:rsidR="004A65FB" w:rsidRDefault="004A65FB" w:rsidP="00036450">
            <w:pPr>
              <w:pStyle w:val="Heading3"/>
            </w:pPr>
          </w:p>
          <w:p w14:paraId="57F27A48" w14:textId="77777777" w:rsidR="004A65FB" w:rsidRDefault="004A65FB" w:rsidP="00036450">
            <w:pPr>
              <w:pStyle w:val="Heading3"/>
            </w:pPr>
            <w:r>
              <w:t>Personal summary</w:t>
            </w:r>
          </w:p>
          <w:p w14:paraId="0C4A0FA0" w14:textId="77777777" w:rsidR="004A65FB" w:rsidRDefault="004A65FB" w:rsidP="00AF59FB"/>
          <w:p w14:paraId="10461D15" w14:textId="4C47E423" w:rsidR="004A65FB" w:rsidRDefault="004A65FB" w:rsidP="00036450">
            <w:r>
              <w:t xml:space="preserve">Versatile </w:t>
            </w:r>
            <w:r w:rsidR="00DC4C90">
              <w:t xml:space="preserve">and reliable </w:t>
            </w:r>
            <w:r>
              <w:t>professional with a background in</w:t>
            </w:r>
            <w:r w:rsidR="00F3583A">
              <w:t xml:space="preserve"> </w:t>
            </w:r>
            <w:r w:rsidR="00525389">
              <w:t>medical science and hospitality</w:t>
            </w:r>
            <w:r>
              <w:t xml:space="preserve">. </w:t>
            </w:r>
            <w:r w:rsidR="00D335F7">
              <w:t xml:space="preserve">Currently studying </w:t>
            </w:r>
            <w:r w:rsidR="00812ADC">
              <w:t>full stack web development.</w:t>
            </w:r>
          </w:p>
          <w:p w14:paraId="6CD66BB1" w14:textId="77777777" w:rsidR="004A65FB" w:rsidRDefault="004A65FB" w:rsidP="00036450"/>
          <w:p w14:paraId="249FA382" w14:textId="3BD93555" w:rsidR="00257D97" w:rsidRDefault="00257D97" w:rsidP="00257D97">
            <w:r>
              <w:t xml:space="preserve">Accomplished multitasker in diverse settings, from molecular labs to bustling cafes, with strong communication and conflict resolution skills. Eager to bring </w:t>
            </w:r>
            <w:r w:rsidR="006703DE">
              <w:t>forward my can</w:t>
            </w:r>
            <w:r w:rsidR="003A370B">
              <w:t>-</w:t>
            </w:r>
            <w:r w:rsidR="006703DE">
              <w:t>do attitude</w:t>
            </w:r>
            <w:r>
              <w:t xml:space="preserve">, </w:t>
            </w:r>
            <w:r w:rsidRPr="001D0E79">
              <w:t>adaptability, and a commitment to continuous learning</w:t>
            </w:r>
            <w:r w:rsidR="003A370B">
              <w:t>,</w:t>
            </w:r>
            <w:r>
              <w:t xml:space="preserve"> </w:t>
            </w:r>
            <w:r w:rsidR="003A370B">
              <w:t>quality, and consistency</w:t>
            </w:r>
            <w:r w:rsidRPr="001D0E79">
              <w:t>.</w:t>
            </w:r>
          </w:p>
          <w:p w14:paraId="3553300D" w14:textId="77777777" w:rsidR="00257D97" w:rsidRDefault="00257D97" w:rsidP="00036450"/>
          <w:p w14:paraId="44D30F24" w14:textId="4465B1B0" w:rsidR="00986980" w:rsidRDefault="00CE1888" w:rsidP="00036450">
            <w:r>
              <w:t xml:space="preserve">I am team oriented but can work well independently, I enjoy a challenge and I </w:t>
            </w:r>
            <w:r w:rsidR="005A5CF3">
              <w:t xml:space="preserve">can maintain calm and focused </w:t>
            </w:r>
            <w:r w:rsidR="00257D97">
              <w:t>when problems arise.</w:t>
            </w:r>
            <w:r w:rsidR="0081691B">
              <w:t xml:space="preserve"> </w:t>
            </w:r>
          </w:p>
          <w:p w14:paraId="605B189E" w14:textId="77777777" w:rsidR="001D0E79" w:rsidRDefault="001D0E79" w:rsidP="00036450"/>
          <w:sdt>
            <w:sdtPr>
              <w:id w:val="-1954003311"/>
              <w:placeholder>
                <w:docPart w:val="21829F5D31C54DC794A939902EB9322D"/>
              </w:placeholder>
              <w:temporary/>
              <w:showingPlcHdr/>
              <w15:appearance w15:val="hidden"/>
            </w:sdtPr>
            <w:sdtEndPr/>
            <w:sdtContent>
              <w:p w14:paraId="42AEA6B3" w14:textId="77777777" w:rsidR="004A65FB" w:rsidRPr="00CB0055" w:rsidRDefault="004A65FB" w:rsidP="00CB0055">
                <w:pPr>
                  <w:pStyle w:val="Heading3"/>
                </w:pPr>
                <w:r w:rsidRPr="00CB0055">
                  <w:t>Contact</w:t>
                </w:r>
              </w:p>
            </w:sdtContent>
          </w:sdt>
          <w:sdt>
            <w:sdtPr>
              <w:id w:val="1111563247"/>
              <w:placeholder>
                <w:docPart w:val="B2876FA3B36E4A2494AD744D7C2B33B1"/>
              </w:placeholder>
              <w:temporary/>
              <w:showingPlcHdr/>
              <w15:appearance w15:val="hidden"/>
            </w:sdtPr>
            <w:sdtEndPr/>
            <w:sdtContent>
              <w:p w14:paraId="413DFA31" w14:textId="77777777" w:rsidR="004A65FB" w:rsidRDefault="004A65FB" w:rsidP="004D3011">
                <w:r w:rsidRPr="004D3011">
                  <w:t>PHONE:</w:t>
                </w:r>
              </w:p>
            </w:sdtContent>
          </w:sdt>
          <w:p w14:paraId="588D61B2" w14:textId="7E75358B" w:rsidR="00DC4C90" w:rsidRDefault="004A65FB" w:rsidP="004D3011">
            <w:r>
              <w:t>+</w:t>
            </w:r>
            <w:r w:rsidR="00857546">
              <w:t>XXXXXXXXX</w:t>
            </w:r>
          </w:p>
          <w:p w14:paraId="72DCB229" w14:textId="77777777" w:rsidR="004A65FB" w:rsidRPr="004D3011" w:rsidRDefault="004A65FB" w:rsidP="004D3011"/>
          <w:p w14:paraId="17ABC01E" w14:textId="0343E9C5" w:rsidR="004A65FB" w:rsidRDefault="00DC4C90" w:rsidP="004D3011">
            <w:r>
              <w:t>LinkedIn:</w:t>
            </w:r>
          </w:p>
          <w:p w14:paraId="32F5F4A0" w14:textId="25693EFA" w:rsidR="004A65FB" w:rsidRDefault="000E3817" w:rsidP="004D3011">
            <w:hyperlink r:id="rId7" w:history="1">
              <w:r w:rsidR="00DC4C90" w:rsidRPr="00326AAA">
                <w:rPr>
                  <w:rStyle w:val="Hyperlink"/>
                </w:rPr>
                <w:t>https://www.linkedin.com/in/george-neocleous-b78936174/</w:t>
              </w:r>
            </w:hyperlink>
          </w:p>
          <w:p w14:paraId="20B65AAB" w14:textId="77777777" w:rsidR="004A65FB" w:rsidRDefault="004A65FB" w:rsidP="004D3011"/>
          <w:sdt>
            <w:sdtPr>
              <w:id w:val="-240260293"/>
              <w:placeholder>
                <w:docPart w:val="20B4B7EB3D85457486B46F34B8571A9F"/>
              </w:placeholder>
              <w:temporary/>
              <w:showingPlcHdr/>
              <w15:appearance w15:val="hidden"/>
            </w:sdtPr>
            <w:sdtEndPr/>
            <w:sdtContent>
              <w:p w14:paraId="0EC122F9" w14:textId="77777777" w:rsidR="004A65FB" w:rsidRDefault="004A65FB" w:rsidP="004D3011">
                <w:r w:rsidRPr="004D3011">
                  <w:t>EMAIL:</w:t>
                </w:r>
              </w:p>
            </w:sdtContent>
          </w:sdt>
          <w:p w14:paraId="727D0C24" w14:textId="62E03459" w:rsidR="004A65FB" w:rsidRPr="00CB0055" w:rsidRDefault="00857546" w:rsidP="00DC4C90">
            <w:hyperlink r:id="rId8" w:history="1">
              <w:r w:rsidRPr="00816D54">
                <w:rPr>
                  <w:rStyle w:val="Hyperlink"/>
                </w:rPr>
                <w:t>placeholder@gmail.com</w:t>
              </w:r>
            </w:hyperlink>
          </w:p>
          <w:p w14:paraId="4822A4D5" w14:textId="0F0E1634" w:rsidR="004A65FB" w:rsidRDefault="004A65FB" w:rsidP="00AF59FB">
            <w:pPr>
              <w:tabs>
                <w:tab w:val="left" w:pos="990"/>
              </w:tabs>
            </w:pPr>
          </w:p>
        </w:tc>
        <w:tc>
          <w:tcPr>
            <w:tcW w:w="733" w:type="dxa"/>
          </w:tcPr>
          <w:p w14:paraId="741A50AC" w14:textId="77777777" w:rsidR="004A65FB" w:rsidRDefault="004A65FB" w:rsidP="000C45FF">
            <w:pPr>
              <w:tabs>
                <w:tab w:val="left" w:pos="990"/>
              </w:tabs>
            </w:pPr>
          </w:p>
        </w:tc>
        <w:tc>
          <w:tcPr>
            <w:tcW w:w="6587" w:type="dxa"/>
          </w:tcPr>
          <w:p w14:paraId="6F2EB696" w14:textId="77777777" w:rsidR="004A65FB" w:rsidRDefault="004A65FB" w:rsidP="00036450"/>
          <w:p w14:paraId="6E1F93E6" w14:textId="77777777" w:rsidR="004A65FB" w:rsidRDefault="004A65FB" w:rsidP="00036450">
            <w:pPr>
              <w:pStyle w:val="Heading2"/>
            </w:pPr>
            <w:r w:rsidRPr="00660E35">
              <w:rPr>
                <w:sz w:val="72"/>
                <w:szCs w:val="72"/>
              </w:rPr>
              <w:t>George Neocleous</w:t>
            </w:r>
          </w:p>
          <w:sdt>
            <w:sdtPr>
              <w:id w:val="1001553383"/>
              <w:placeholder>
                <w:docPart w:val="5F2AD3DE38394041A8DAF9680C842677"/>
              </w:placeholder>
              <w:temporary/>
              <w:showingPlcHdr/>
              <w15:appearance w15:val="hidden"/>
            </w:sdtPr>
            <w:sdtEndPr/>
            <w:sdtContent>
              <w:p w14:paraId="4C79BEB0" w14:textId="77777777" w:rsidR="004A65FB" w:rsidRDefault="004A65FB" w:rsidP="00036450">
                <w:pPr>
                  <w:pStyle w:val="Heading2"/>
                </w:pPr>
                <w:r w:rsidRPr="00036450">
                  <w:t>WORK EXPERIENCE</w:t>
                </w:r>
              </w:p>
            </w:sdtContent>
          </w:sdt>
          <w:p w14:paraId="75954192" w14:textId="77777777" w:rsidR="004A65FB" w:rsidRDefault="004A65FB" w:rsidP="00B359E4">
            <w:pPr>
              <w:pStyle w:val="Heading4"/>
            </w:pPr>
            <w:r>
              <w:t>Medical Scientist – Grade 1</w:t>
            </w:r>
          </w:p>
          <w:p w14:paraId="7A0183DC" w14:textId="16513861" w:rsidR="004A65FB" w:rsidRDefault="00857546" w:rsidP="00B359E4">
            <w:pPr>
              <w:pStyle w:val="Heading4"/>
            </w:pPr>
            <w:r>
              <w:t>XXXXX</w:t>
            </w:r>
            <w:r w:rsidR="004A65FB" w:rsidRPr="00D144B0">
              <w:t xml:space="preserve"> - </w:t>
            </w:r>
            <w:r>
              <w:t>XXXXXX</w:t>
            </w:r>
          </w:p>
          <w:p w14:paraId="272C78A6" w14:textId="77777777" w:rsidR="004A65FB" w:rsidRPr="00036450" w:rsidRDefault="004A65FB" w:rsidP="00D144B0">
            <w:r>
              <w:t>May 2022 – December 2023</w:t>
            </w:r>
            <w:r>
              <w:br/>
            </w:r>
          </w:p>
          <w:p w14:paraId="76FADE5F" w14:textId="62ADB194" w:rsidR="00726723" w:rsidRDefault="00726723" w:rsidP="00726723">
            <w:pPr>
              <w:numPr>
                <w:ilvl w:val="0"/>
                <w:numId w:val="2"/>
              </w:numPr>
              <w:rPr>
                <w:lang w:val="en-AU"/>
              </w:rPr>
            </w:pPr>
            <w:r>
              <w:rPr>
                <w:lang w:val="en-AU"/>
              </w:rPr>
              <w:t>Used</w:t>
            </w:r>
            <w:r w:rsidRPr="009C5A26">
              <w:rPr>
                <w:lang w:val="en-AU"/>
              </w:rPr>
              <w:t xml:space="preserve"> Microsoft Excel, Teams, and Outlook for data management and communication</w:t>
            </w:r>
          </w:p>
          <w:p w14:paraId="1131CB31" w14:textId="77777777" w:rsidR="00726723" w:rsidRDefault="00726723" w:rsidP="00726723">
            <w:pPr>
              <w:numPr>
                <w:ilvl w:val="0"/>
                <w:numId w:val="2"/>
              </w:numPr>
              <w:rPr>
                <w:lang w:val="en-AU"/>
              </w:rPr>
            </w:pPr>
            <w:r>
              <w:rPr>
                <w:lang w:val="en-AU"/>
              </w:rPr>
              <w:t>Created physical copies and organised files for storage</w:t>
            </w:r>
          </w:p>
          <w:p w14:paraId="3387ACBF" w14:textId="0DDB426D" w:rsidR="00726723" w:rsidRPr="00726723" w:rsidRDefault="009559CC" w:rsidP="00726723">
            <w:pPr>
              <w:numPr>
                <w:ilvl w:val="0"/>
                <w:numId w:val="2"/>
              </w:numPr>
              <w:rPr>
                <w:lang w:val="en-AU"/>
              </w:rPr>
            </w:pPr>
            <w:r>
              <w:rPr>
                <w:lang w:val="en-AU"/>
              </w:rPr>
              <w:t>Stock-take</w:t>
            </w:r>
            <w:r w:rsidR="00726723">
              <w:rPr>
                <w:lang w:val="en-AU"/>
              </w:rPr>
              <w:t xml:space="preserve"> of inventory received for testing</w:t>
            </w:r>
          </w:p>
          <w:p w14:paraId="6CD8199F" w14:textId="13096D60" w:rsidR="005E6399" w:rsidRDefault="009559CC" w:rsidP="0072412F">
            <w:pPr>
              <w:numPr>
                <w:ilvl w:val="0"/>
                <w:numId w:val="2"/>
              </w:numPr>
              <w:rPr>
                <w:lang w:val="en-AU"/>
              </w:rPr>
            </w:pPr>
            <w:r>
              <w:rPr>
                <w:lang w:val="en-AU"/>
              </w:rPr>
              <w:t xml:space="preserve">Office and </w:t>
            </w:r>
            <w:r w:rsidR="005E6399">
              <w:rPr>
                <w:lang w:val="en-AU"/>
              </w:rPr>
              <w:t xml:space="preserve">laboratory </w:t>
            </w:r>
            <w:r>
              <w:rPr>
                <w:lang w:val="en-AU"/>
              </w:rPr>
              <w:t>work</w:t>
            </w:r>
          </w:p>
          <w:p w14:paraId="75B8D5E6" w14:textId="77777777" w:rsidR="00726723" w:rsidRDefault="00726723" w:rsidP="00726723">
            <w:pPr>
              <w:numPr>
                <w:ilvl w:val="0"/>
                <w:numId w:val="2"/>
              </w:numPr>
              <w:rPr>
                <w:lang w:val="en-AU"/>
              </w:rPr>
            </w:pPr>
            <w:r w:rsidRPr="009C5A26">
              <w:rPr>
                <w:lang w:val="en-AU"/>
              </w:rPr>
              <w:t>Upheld a clean</w:t>
            </w:r>
            <w:r>
              <w:rPr>
                <w:lang w:val="en-AU"/>
              </w:rPr>
              <w:t xml:space="preserve"> and</w:t>
            </w:r>
            <w:r w:rsidRPr="009C5A26">
              <w:rPr>
                <w:lang w:val="en-AU"/>
              </w:rPr>
              <w:t xml:space="preserve"> safe lab environment </w:t>
            </w:r>
          </w:p>
          <w:p w14:paraId="4EF2CD84" w14:textId="77777777" w:rsidR="00726723" w:rsidRPr="009C5A26" w:rsidRDefault="00726723" w:rsidP="00726723">
            <w:pPr>
              <w:numPr>
                <w:ilvl w:val="0"/>
                <w:numId w:val="2"/>
              </w:numPr>
              <w:rPr>
                <w:lang w:val="en-AU"/>
              </w:rPr>
            </w:pPr>
            <w:r>
              <w:rPr>
                <w:lang w:val="en-AU"/>
              </w:rPr>
              <w:t>Collaborated with other teams to manufacture products for external stakeholders</w:t>
            </w:r>
          </w:p>
          <w:p w14:paraId="578A750A" w14:textId="395DCD6E" w:rsidR="00726723" w:rsidRPr="00726723" w:rsidRDefault="00726723" w:rsidP="00726723">
            <w:pPr>
              <w:numPr>
                <w:ilvl w:val="0"/>
                <w:numId w:val="2"/>
              </w:numPr>
              <w:rPr>
                <w:lang w:val="en-AU"/>
              </w:rPr>
            </w:pPr>
            <w:r w:rsidRPr="009C5A26">
              <w:rPr>
                <w:lang w:val="en-AU"/>
              </w:rPr>
              <w:t>Cultivated positive relationships, excelled in communication, and demonstrated strong interpersonal skills</w:t>
            </w:r>
          </w:p>
          <w:p w14:paraId="2BDA55AC" w14:textId="2A4B9267" w:rsidR="004A65FB" w:rsidRPr="009C5A26" w:rsidRDefault="004A65FB" w:rsidP="009C5A26">
            <w:pPr>
              <w:numPr>
                <w:ilvl w:val="0"/>
                <w:numId w:val="2"/>
              </w:numPr>
              <w:rPr>
                <w:lang w:val="en-AU"/>
              </w:rPr>
            </w:pPr>
            <w:r w:rsidRPr="009C5A26">
              <w:rPr>
                <w:lang w:val="en-AU"/>
              </w:rPr>
              <w:t xml:space="preserve">Collaborated with </w:t>
            </w:r>
            <w:r>
              <w:rPr>
                <w:lang w:val="en-AU"/>
              </w:rPr>
              <w:t xml:space="preserve">the </w:t>
            </w:r>
            <w:r w:rsidRPr="009C5A26">
              <w:rPr>
                <w:lang w:val="en-AU"/>
              </w:rPr>
              <w:t>TGA</w:t>
            </w:r>
            <w:r w:rsidR="0097728B">
              <w:rPr>
                <w:lang w:val="en-AU"/>
              </w:rPr>
              <w:t xml:space="preserve"> (external stakeholder)</w:t>
            </w:r>
          </w:p>
          <w:p w14:paraId="7215746F" w14:textId="77777777" w:rsidR="004A65FB" w:rsidRPr="009C5A26" w:rsidRDefault="004A65FB" w:rsidP="009C5A26">
            <w:pPr>
              <w:numPr>
                <w:ilvl w:val="0"/>
                <w:numId w:val="2"/>
              </w:numPr>
              <w:rPr>
                <w:lang w:val="en-AU"/>
              </w:rPr>
            </w:pPr>
            <w:r w:rsidRPr="009C5A26">
              <w:rPr>
                <w:lang w:val="en-AU"/>
              </w:rPr>
              <w:t>Evaluated pre-market COVID RAT products, conducted tests, and maintained a stringent schedule</w:t>
            </w:r>
          </w:p>
          <w:p w14:paraId="218B4F58" w14:textId="77777777" w:rsidR="004A65FB" w:rsidRDefault="004A65FB" w:rsidP="0072412F">
            <w:pPr>
              <w:rPr>
                <w:lang w:val="en-AU"/>
              </w:rPr>
            </w:pPr>
          </w:p>
          <w:p w14:paraId="786FAD85" w14:textId="77777777" w:rsidR="004A65FB" w:rsidRDefault="004A65FB" w:rsidP="0072412F">
            <w:pPr>
              <w:rPr>
                <w:lang w:val="en-AU"/>
              </w:rPr>
            </w:pPr>
          </w:p>
          <w:p w14:paraId="6F60BD40" w14:textId="77777777" w:rsidR="004A65FB" w:rsidRDefault="004A65FB" w:rsidP="0072412F">
            <w:pPr>
              <w:rPr>
                <w:lang w:val="en-AU"/>
              </w:rPr>
            </w:pPr>
            <w:r w:rsidRPr="00423AEB">
              <w:rPr>
                <w:u w:val="single"/>
                <w:lang w:val="en-AU"/>
              </w:rPr>
              <w:t>Notable Achievement</w:t>
            </w:r>
            <w:r>
              <w:rPr>
                <w:lang w:val="en-AU"/>
              </w:rPr>
              <w:t>:</w:t>
            </w:r>
          </w:p>
          <w:p w14:paraId="6D493CDA" w14:textId="77777777" w:rsidR="004A65FB" w:rsidRDefault="004A65FB" w:rsidP="0072412F">
            <w:pPr>
              <w:rPr>
                <w:lang w:val="en-AU"/>
              </w:rPr>
            </w:pPr>
          </w:p>
          <w:p w14:paraId="2DB07A19" w14:textId="68B42D59" w:rsidR="004A65FB" w:rsidRPr="00660E35" w:rsidRDefault="004A65FB" w:rsidP="0072412F">
            <w:pPr>
              <w:rPr>
                <w:b/>
                <w:bCs/>
              </w:rPr>
            </w:pPr>
            <w:r w:rsidRPr="00660E35">
              <w:rPr>
                <w:b/>
                <w:bCs/>
              </w:rPr>
              <w:t>Work</w:t>
            </w:r>
            <w:r>
              <w:rPr>
                <w:b/>
                <w:bCs/>
              </w:rPr>
              <w:t>ed</w:t>
            </w:r>
            <w:r w:rsidRPr="00660E35">
              <w:rPr>
                <w:b/>
                <w:bCs/>
              </w:rPr>
              <w:t xml:space="preserve"> as a tea</w:t>
            </w:r>
            <w:r>
              <w:rPr>
                <w:b/>
                <w:bCs/>
              </w:rPr>
              <w:t>m to</w:t>
            </w:r>
            <w:r w:rsidRPr="00660E35">
              <w:rPr>
                <w:b/>
                <w:bCs/>
              </w:rPr>
              <w:t xml:space="preserve"> complete a large </w:t>
            </w:r>
            <w:r>
              <w:rPr>
                <w:b/>
                <w:bCs/>
              </w:rPr>
              <w:t xml:space="preserve">testing </w:t>
            </w:r>
            <w:r w:rsidRPr="00660E35">
              <w:rPr>
                <w:b/>
                <w:bCs/>
              </w:rPr>
              <w:t>contract with the TGA</w:t>
            </w:r>
            <w:r>
              <w:rPr>
                <w:b/>
                <w:bCs/>
              </w:rPr>
              <w:t>,</w:t>
            </w:r>
            <w:r w:rsidRPr="00660E35">
              <w:rPr>
                <w:b/>
                <w:bCs/>
              </w:rPr>
              <w:t xml:space="preserve"> within the required timeframe. Effectively strengthen</w:t>
            </w:r>
            <w:r>
              <w:rPr>
                <w:b/>
                <w:bCs/>
              </w:rPr>
              <w:t>ed</w:t>
            </w:r>
            <w:r w:rsidRPr="00660E35">
              <w:rPr>
                <w:b/>
                <w:bCs/>
              </w:rPr>
              <w:t xml:space="preserve"> the laboratories relationship with the TGA and </w:t>
            </w:r>
            <w:r>
              <w:rPr>
                <w:b/>
                <w:bCs/>
              </w:rPr>
              <w:t xml:space="preserve">helped </w:t>
            </w:r>
            <w:r w:rsidRPr="00660E35">
              <w:rPr>
                <w:b/>
                <w:bCs/>
              </w:rPr>
              <w:t>open the door for future TGA</w:t>
            </w:r>
            <w:r w:rsidR="00413A44">
              <w:rPr>
                <w:b/>
                <w:bCs/>
              </w:rPr>
              <w:t xml:space="preserve"> </w:t>
            </w:r>
            <w:r w:rsidRPr="00660E35">
              <w:rPr>
                <w:b/>
                <w:bCs/>
              </w:rPr>
              <w:t>contracts.</w:t>
            </w:r>
          </w:p>
          <w:p w14:paraId="6648D125" w14:textId="77777777" w:rsidR="004A65FB" w:rsidRDefault="004A65FB" w:rsidP="0072412F">
            <w:pPr>
              <w:rPr>
                <w:lang w:val="en-AU"/>
              </w:rPr>
            </w:pPr>
          </w:p>
          <w:p w14:paraId="128C5DE6" w14:textId="77777777" w:rsidR="004A65FB" w:rsidRPr="009C5A26" w:rsidRDefault="004A65FB" w:rsidP="009C5A26">
            <w:pPr>
              <w:rPr>
                <w:lang w:val="en-AU"/>
              </w:rPr>
            </w:pPr>
          </w:p>
          <w:p w14:paraId="2DFAF1C9" w14:textId="77777777" w:rsidR="004A65FB" w:rsidRDefault="004A65FB" w:rsidP="00B359E4">
            <w:pPr>
              <w:pStyle w:val="Heading4"/>
            </w:pPr>
            <w:r>
              <w:t>Laboratory Assistant (Molecular)</w:t>
            </w:r>
          </w:p>
          <w:p w14:paraId="2147D7F1" w14:textId="77777777" w:rsidR="00857546" w:rsidRDefault="00857546" w:rsidP="00B359E4">
            <w:pPr>
              <w:pStyle w:val="Date"/>
            </w:pPr>
            <w:r>
              <w:t>XXXXXX</w:t>
            </w:r>
            <w:r>
              <w:t xml:space="preserve"> </w:t>
            </w:r>
          </w:p>
          <w:p w14:paraId="03BFA670" w14:textId="0A776419" w:rsidR="004A65FB" w:rsidRDefault="004A65FB" w:rsidP="00B359E4">
            <w:pPr>
              <w:pStyle w:val="Date"/>
            </w:pPr>
            <w:r>
              <w:t>Laboratory Assistant (Molecular)</w:t>
            </w:r>
          </w:p>
          <w:p w14:paraId="6A60D9AC" w14:textId="460DF20D" w:rsidR="004A65FB" w:rsidRPr="004D3011" w:rsidRDefault="00DC4C90" w:rsidP="00660E35">
            <w:pPr>
              <w:pStyle w:val="Date"/>
            </w:pPr>
            <w:r>
              <w:t>April</w:t>
            </w:r>
            <w:r w:rsidR="004A65FB">
              <w:t xml:space="preserve"> 2021 – May 2022</w:t>
            </w:r>
            <w:r w:rsidR="004A65FB" w:rsidRPr="004D3011">
              <w:t xml:space="preserve"> </w:t>
            </w:r>
            <w:r w:rsidR="004A65FB">
              <w:br/>
            </w:r>
          </w:p>
          <w:p w14:paraId="1B45063E" w14:textId="77777777" w:rsidR="004058C5" w:rsidRDefault="004058C5" w:rsidP="004058C5">
            <w:pPr>
              <w:numPr>
                <w:ilvl w:val="0"/>
                <w:numId w:val="3"/>
              </w:numPr>
              <w:rPr>
                <w:lang w:val="en-AU"/>
              </w:rPr>
            </w:pPr>
            <w:r>
              <w:rPr>
                <w:lang w:val="en-AU"/>
              </w:rPr>
              <w:t>Cross-c</w:t>
            </w:r>
            <w:r w:rsidRPr="00106192">
              <w:rPr>
                <w:lang w:val="en-AU"/>
              </w:rPr>
              <w:t xml:space="preserve">hecked </w:t>
            </w:r>
            <w:r>
              <w:rPr>
                <w:lang w:val="en-AU"/>
              </w:rPr>
              <w:t xml:space="preserve">data </w:t>
            </w:r>
            <w:r w:rsidRPr="00106192">
              <w:rPr>
                <w:lang w:val="en-AU"/>
              </w:rPr>
              <w:t xml:space="preserve">and organised samples using laboratory software systems </w:t>
            </w:r>
          </w:p>
          <w:p w14:paraId="7D8AF8E7" w14:textId="4E764842" w:rsidR="004058C5" w:rsidRPr="004058C5" w:rsidRDefault="004058C5" w:rsidP="004058C5">
            <w:pPr>
              <w:numPr>
                <w:ilvl w:val="0"/>
                <w:numId w:val="3"/>
              </w:numPr>
              <w:rPr>
                <w:lang w:val="en-AU"/>
              </w:rPr>
            </w:pPr>
            <w:r>
              <w:rPr>
                <w:lang w:val="en-AU"/>
              </w:rPr>
              <w:t>Stock-take, replenished stock, and noted diminished stock for purchasing</w:t>
            </w:r>
          </w:p>
          <w:p w14:paraId="2359E938" w14:textId="77777777" w:rsidR="004A65FB" w:rsidRPr="009C5A26" w:rsidRDefault="004A65FB" w:rsidP="009C5A26">
            <w:pPr>
              <w:numPr>
                <w:ilvl w:val="0"/>
                <w:numId w:val="3"/>
              </w:numPr>
              <w:rPr>
                <w:lang w:val="en-AU"/>
              </w:rPr>
            </w:pPr>
            <w:r>
              <w:rPr>
                <w:lang w:val="en-AU"/>
              </w:rPr>
              <w:t>Team work in a</w:t>
            </w:r>
            <w:r w:rsidRPr="009C5A26">
              <w:rPr>
                <w:lang w:val="en-AU"/>
              </w:rPr>
              <w:t xml:space="preserve"> high-pressure environment </w:t>
            </w:r>
            <w:r>
              <w:rPr>
                <w:lang w:val="en-AU"/>
              </w:rPr>
              <w:t>(</w:t>
            </w:r>
            <w:r w:rsidRPr="009C5A26">
              <w:rPr>
                <w:lang w:val="en-AU"/>
              </w:rPr>
              <w:t>team of 20+</w:t>
            </w:r>
            <w:r>
              <w:rPr>
                <w:lang w:val="en-AU"/>
              </w:rPr>
              <w:t>)</w:t>
            </w:r>
          </w:p>
          <w:p w14:paraId="3152F6BF" w14:textId="77777777" w:rsidR="009E4B17" w:rsidRDefault="004A65FB" w:rsidP="009E4B17">
            <w:pPr>
              <w:numPr>
                <w:ilvl w:val="0"/>
                <w:numId w:val="3"/>
              </w:numPr>
              <w:rPr>
                <w:lang w:val="en-AU"/>
              </w:rPr>
            </w:pPr>
            <w:r>
              <w:rPr>
                <w:lang w:val="en-AU"/>
              </w:rPr>
              <w:t>High volume testing, p</w:t>
            </w:r>
            <w:r w:rsidRPr="009C5A26">
              <w:rPr>
                <w:lang w:val="en-AU"/>
              </w:rPr>
              <w:t>rocessed up to 24,000 daily COVID tests</w:t>
            </w:r>
            <w:r w:rsidR="009E4B17">
              <w:rPr>
                <w:lang w:val="en-AU"/>
              </w:rPr>
              <w:t xml:space="preserve"> </w:t>
            </w:r>
          </w:p>
          <w:p w14:paraId="01A5479E" w14:textId="77777777" w:rsidR="00106192" w:rsidRDefault="009E4B17" w:rsidP="00106192">
            <w:pPr>
              <w:numPr>
                <w:ilvl w:val="0"/>
                <w:numId w:val="3"/>
              </w:numPr>
              <w:rPr>
                <w:lang w:val="en-AU"/>
              </w:rPr>
            </w:pPr>
            <w:r>
              <w:rPr>
                <w:lang w:val="en-AU"/>
              </w:rPr>
              <w:t>Independently</w:t>
            </w:r>
            <w:r w:rsidRPr="009C5A26">
              <w:rPr>
                <w:lang w:val="en-AU"/>
              </w:rPr>
              <w:t xml:space="preserve"> </w:t>
            </w:r>
            <w:r>
              <w:rPr>
                <w:lang w:val="en-AU"/>
              </w:rPr>
              <w:t xml:space="preserve">processed </w:t>
            </w:r>
            <w:r w:rsidRPr="009C5A26">
              <w:rPr>
                <w:lang w:val="en-AU"/>
              </w:rPr>
              <w:t>1500+ COVID samples per day</w:t>
            </w:r>
            <w:r>
              <w:rPr>
                <w:lang w:val="en-AU"/>
              </w:rPr>
              <w:t xml:space="preserve"> </w:t>
            </w:r>
          </w:p>
          <w:p w14:paraId="3949134E" w14:textId="5C0B3908" w:rsidR="003D1098" w:rsidRDefault="003D1098" w:rsidP="00106192">
            <w:pPr>
              <w:numPr>
                <w:ilvl w:val="0"/>
                <w:numId w:val="3"/>
              </w:numPr>
              <w:rPr>
                <w:lang w:val="en-AU"/>
              </w:rPr>
            </w:pPr>
            <w:r>
              <w:rPr>
                <w:lang w:val="en-AU"/>
              </w:rPr>
              <w:t>Troubleshoot</w:t>
            </w:r>
            <w:r w:rsidR="009F4E4E">
              <w:rPr>
                <w:lang w:val="en-AU"/>
              </w:rPr>
              <w:t xml:space="preserve">ed </w:t>
            </w:r>
            <w:r w:rsidR="00F00CAF">
              <w:rPr>
                <w:lang w:val="en-AU"/>
              </w:rPr>
              <w:t>with scientists or lab technicians</w:t>
            </w:r>
          </w:p>
          <w:p w14:paraId="3DBD766C" w14:textId="125F5731" w:rsidR="00122AF0" w:rsidRDefault="004A30ED" w:rsidP="00106192">
            <w:pPr>
              <w:numPr>
                <w:ilvl w:val="0"/>
                <w:numId w:val="3"/>
              </w:numPr>
              <w:rPr>
                <w:lang w:val="en-AU"/>
              </w:rPr>
            </w:pPr>
            <w:r>
              <w:rPr>
                <w:lang w:val="en-AU"/>
              </w:rPr>
              <w:t>Documented samples for storage and testing</w:t>
            </w:r>
          </w:p>
          <w:p w14:paraId="113528FE" w14:textId="51BDCFC6" w:rsidR="004A65FB" w:rsidRPr="003B29F6" w:rsidRDefault="004A65FB" w:rsidP="003B29F6">
            <w:pPr>
              <w:numPr>
                <w:ilvl w:val="0"/>
                <w:numId w:val="3"/>
              </w:numPr>
              <w:rPr>
                <w:lang w:val="en-AU"/>
              </w:rPr>
            </w:pPr>
            <w:r w:rsidRPr="003B29F6">
              <w:rPr>
                <w:lang w:val="en-AU"/>
              </w:rPr>
              <w:t xml:space="preserve">Commended by senior scientists for </w:t>
            </w:r>
            <w:r w:rsidR="009E4B17" w:rsidRPr="003B29F6">
              <w:rPr>
                <w:lang w:val="en-AU"/>
              </w:rPr>
              <w:t>my demonstrable commitment to adapting to demand with speed and accuracy</w:t>
            </w:r>
          </w:p>
          <w:p w14:paraId="3F7251BE" w14:textId="47C97237" w:rsidR="004A65FB" w:rsidRDefault="004A65FB" w:rsidP="009C5A26">
            <w:pPr>
              <w:numPr>
                <w:ilvl w:val="0"/>
                <w:numId w:val="3"/>
              </w:numPr>
              <w:rPr>
                <w:lang w:val="en-AU"/>
              </w:rPr>
            </w:pPr>
            <w:r w:rsidRPr="009C5A26">
              <w:rPr>
                <w:lang w:val="en-AU"/>
              </w:rPr>
              <w:t>Ensured a clean, safe, and organized lab environment, including waste removal</w:t>
            </w:r>
            <w:r w:rsidR="003D1098">
              <w:rPr>
                <w:lang w:val="en-AU"/>
              </w:rPr>
              <w:t xml:space="preserve"> and reorganising</w:t>
            </w:r>
          </w:p>
          <w:p w14:paraId="1FB6CC14" w14:textId="77777777" w:rsidR="004A65FB" w:rsidRDefault="004A65FB" w:rsidP="000530C4">
            <w:pPr>
              <w:rPr>
                <w:lang w:val="en-AU"/>
              </w:rPr>
            </w:pPr>
          </w:p>
          <w:p w14:paraId="42BFDDE1" w14:textId="77777777" w:rsidR="004A65FB" w:rsidRDefault="004A65FB" w:rsidP="000530C4">
            <w:pPr>
              <w:pStyle w:val="Heading4"/>
            </w:pPr>
            <w:r>
              <w:t>Café All Rounder</w:t>
            </w:r>
          </w:p>
          <w:p w14:paraId="41F55BFE" w14:textId="77777777" w:rsidR="00857546" w:rsidRDefault="00857546" w:rsidP="000530C4">
            <w:pPr>
              <w:pStyle w:val="Heading4"/>
              <w:rPr>
                <w:b w:val="0"/>
                <w:bCs/>
              </w:rPr>
            </w:pPr>
            <w:r>
              <w:t>XXXXXX</w:t>
            </w:r>
            <w:r>
              <w:rPr>
                <w:b w:val="0"/>
                <w:bCs/>
              </w:rPr>
              <w:t xml:space="preserve"> </w:t>
            </w:r>
          </w:p>
          <w:p w14:paraId="5361B3F7" w14:textId="62070270" w:rsidR="004A65FB" w:rsidRDefault="004A65FB" w:rsidP="000530C4">
            <w:pPr>
              <w:pStyle w:val="Heading4"/>
            </w:pPr>
            <w:r>
              <w:rPr>
                <w:b w:val="0"/>
                <w:bCs/>
              </w:rPr>
              <w:t>March 201</w:t>
            </w:r>
            <w:r w:rsidR="001D0E79">
              <w:rPr>
                <w:b w:val="0"/>
                <w:bCs/>
              </w:rPr>
              <w:t>9</w:t>
            </w:r>
            <w:r>
              <w:rPr>
                <w:b w:val="0"/>
                <w:bCs/>
              </w:rPr>
              <w:t xml:space="preserve"> – April 2021 </w:t>
            </w:r>
            <w:r w:rsidRPr="004D3011">
              <w:t xml:space="preserve"> </w:t>
            </w:r>
          </w:p>
          <w:p w14:paraId="3A730A25" w14:textId="77777777" w:rsidR="002A1AC9" w:rsidRPr="003C085B" w:rsidRDefault="002A1AC9" w:rsidP="002A1AC9">
            <w:pPr>
              <w:numPr>
                <w:ilvl w:val="0"/>
                <w:numId w:val="4"/>
              </w:numPr>
              <w:rPr>
                <w:lang w:val="en-AU"/>
              </w:rPr>
            </w:pPr>
            <w:r w:rsidRPr="003C085B">
              <w:rPr>
                <w:lang w:val="en-AU"/>
              </w:rPr>
              <w:lastRenderedPageBreak/>
              <w:t>Cultivated strong relationships with new and repeat customers in a multicultural setting</w:t>
            </w:r>
          </w:p>
          <w:p w14:paraId="6641FE45" w14:textId="77777777" w:rsidR="004A65FB" w:rsidRPr="003C085B" w:rsidRDefault="004A65FB" w:rsidP="003C085B">
            <w:pPr>
              <w:numPr>
                <w:ilvl w:val="0"/>
                <w:numId w:val="4"/>
              </w:numPr>
              <w:rPr>
                <w:lang w:val="en-AU"/>
              </w:rPr>
            </w:pPr>
            <w:r w:rsidRPr="003C085B">
              <w:rPr>
                <w:lang w:val="en-AU"/>
              </w:rPr>
              <w:t>Multi-tasked in a busy cafe, adapting tasks to meet dynamic demand (restocking, taking orders, cleaning, cooking</w:t>
            </w:r>
            <w:r>
              <w:rPr>
                <w:lang w:val="en-AU"/>
              </w:rPr>
              <w:t>, slicing</w:t>
            </w:r>
            <w:r w:rsidRPr="003C085B">
              <w:rPr>
                <w:lang w:val="en-AU"/>
              </w:rPr>
              <w:t>)</w:t>
            </w:r>
          </w:p>
          <w:p w14:paraId="0CC47A5B" w14:textId="77777777" w:rsidR="004A65FB" w:rsidRPr="003C085B" w:rsidRDefault="004A65FB" w:rsidP="003C085B">
            <w:pPr>
              <w:numPr>
                <w:ilvl w:val="0"/>
                <w:numId w:val="4"/>
              </w:numPr>
              <w:rPr>
                <w:lang w:val="en-AU"/>
              </w:rPr>
            </w:pPr>
            <w:r w:rsidRPr="003C085B">
              <w:rPr>
                <w:lang w:val="en-AU"/>
              </w:rPr>
              <w:t>Provided table service, managed Uber Eats, takeaway orders</w:t>
            </w:r>
            <w:r>
              <w:rPr>
                <w:lang w:val="en-AU"/>
              </w:rPr>
              <w:t xml:space="preserve"> (over the phone/in-house)</w:t>
            </w:r>
            <w:r w:rsidRPr="003C085B">
              <w:rPr>
                <w:lang w:val="en-AU"/>
              </w:rPr>
              <w:t>, food preparation, and kitchen cleaning</w:t>
            </w:r>
          </w:p>
          <w:p w14:paraId="779E37FF" w14:textId="77777777" w:rsidR="004A65FB" w:rsidRPr="003C085B" w:rsidRDefault="004A65FB" w:rsidP="003C085B">
            <w:pPr>
              <w:numPr>
                <w:ilvl w:val="0"/>
                <w:numId w:val="4"/>
              </w:numPr>
              <w:rPr>
                <w:lang w:val="en-AU"/>
              </w:rPr>
            </w:pPr>
            <w:r w:rsidRPr="003C085B">
              <w:rPr>
                <w:lang w:val="en-AU"/>
              </w:rPr>
              <w:t>Demonstrated outstanding customer service by efficiently taking orders and resolving issues</w:t>
            </w:r>
          </w:p>
          <w:p w14:paraId="0BD73776" w14:textId="77777777" w:rsidR="004A65FB" w:rsidRPr="003C085B" w:rsidRDefault="004A65FB" w:rsidP="003C085B">
            <w:pPr>
              <w:numPr>
                <w:ilvl w:val="0"/>
                <w:numId w:val="4"/>
              </w:numPr>
              <w:rPr>
                <w:lang w:val="en-AU"/>
              </w:rPr>
            </w:pPr>
            <w:r w:rsidRPr="003C085B">
              <w:rPr>
                <w:lang w:val="en-AU"/>
              </w:rPr>
              <w:t>Applied effective conflict resolution skills, ensuring a positive and welcoming atmosphere</w:t>
            </w:r>
          </w:p>
          <w:p w14:paraId="5A776D3A" w14:textId="77777777" w:rsidR="004A65FB" w:rsidRDefault="004A65FB" w:rsidP="003C085B">
            <w:pPr>
              <w:numPr>
                <w:ilvl w:val="0"/>
                <w:numId w:val="4"/>
              </w:numPr>
              <w:rPr>
                <w:lang w:val="en-AU"/>
              </w:rPr>
            </w:pPr>
            <w:r w:rsidRPr="003C085B">
              <w:rPr>
                <w:lang w:val="en-AU"/>
              </w:rPr>
              <w:t>Took additional steps to minimize allergens for anaphylactic customers</w:t>
            </w:r>
          </w:p>
          <w:p w14:paraId="77099653" w14:textId="77777777" w:rsidR="001D0E79" w:rsidRPr="003C085B" w:rsidRDefault="001D0E79" w:rsidP="001D0E79">
            <w:pPr>
              <w:rPr>
                <w:lang w:val="en-AU"/>
              </w:rPr>
            </w:pPr>
          </w:p>
          <w:p w14:paraId="3BF5F6D9" w14:textId="77777777" w:rsidR="001D0E79" w:rsidRDefault="001D0E79" w:rsidP="001D0E79">
            <w:pPr>
              <w:pStyle w:val="Heading4"/>
            </w:pPr>
            <w:r>
              <w:t>Café All Rounder</w:t>
            </w:r>
          </w:p>
          <w:p w14:paraId="6B4F6278" w14:textId="77777777" w:rsidR="00857546" w:rsidRDefault="00857546" w:rsidP="001D0E79">
            <w:pPr>
              <w:pStyle w:val="Heading4"/>
              <w:rPr>
                <w:b w:val="0"/>
                <w:bCs/>
              </w:rPr>
            </w:pPr>
            <w:r>
              <w:t>XXXXXX</w:t>
            </w:r>
            <w:r>
              <w:rPr>
                <w:b w:val="0"/>
                <w:bCs/>
              </w:rPr>
              <w:t xml:space="preserve"> </w:t>
            </w:r>
          </w:p>
          <w:p w14:paraId="67F66AD3" w14:textId="6B77BB0A" w:rsidR="001D0E79" w:rsidRDefault="001D0E79" w:rsidP="001D0E79">
            <w:pPr>
              <w:pStyle w:val="Heading4"/>
            </w:pPr>
            <w:r>
              <w:rPr>
                <w:b w:val="0"/>
                <w:bCs/>
              </w:rPr>
              <w:t xml:space="preserve">February 2018 – February 2019 </w:t>
            </w:r>
            <w:r w:rsidRPr="004D3011">
              <w:t xml:space="preserve"> </w:t>
            </w:r>
          </w:p>
          <w:p w14:paraId="32A62F3A" w14:textId="77777777" w:rsidR="004A65FB" w:rsidRDefault="004A65FB" w:rsidP="00036450"/>
          <w:p w14:paraId="2C6E7FCA" w14:textId="77777777" w:rsidR="004A65FB" w:rsidRDefault="004A65FB" w:rsidP="00036450">
            <w:pPr>
              <w:pStyle w:val="Heading2"/>
            </w:pPr>
            <w:r>
              <w:t>education</w:t>
            </w:r>
          </w:p>
          <w:p w14:paraId="2629394F" w14:textId="77777777" w:rsidR="004A65FB" w:rsidRPr="00B359E4" w:rsidRDefault="004A65FB" w:rsidP="00796167">
            <w:pPr>
              <w:pStyle w:val="Heading4"/>
            </w:pPr>
            <w:r>
              <w:t>Bachelor of Biomedicine (Honours – Human physiology/Concussion) - La Trobe University</w:t>
            </w:r>
          </w:p>
          <w:p w14:paraId="168845C6" w14:textId="77777777" w:rsidR="004A65FB" w:rsidRDefault="004A65FB" w:rsidP="00796167">
            <w:pPr>
              <w:pStyle w:val="Date"/>
            </w:pPr>
            <w:r>
              <w:t>2015</w:t>
            </w:r>
            <w:r w:rsidRPr="00B359E4">
              <w:t xml:space="preserve"> </w:t>
            </w:r>
            <w:r>
              <w:t>–</w:t>
            </w:r>
            <w:r w:rsidRPr="00B359E4">
              <w:t xml:space="preserve"> </w:t>
            </w:r>
            <w:r>
              <w:t>2018</w:t>
            </w:r>
          </w:p>
          <w:p w14:paraId="526505E8" w14:textId="109E9681" w:rsidR="004A65FB" w:rsidRDefault="004A65FB" w:rsidP="00796167">
            <w:r>
              <w:t>GPA – 6.55</w:t>
            </w:r>
            <w:r>
              <w:br/>
            </w:r>
            <w:r>
              <w:br/>
              <w:t xml:space="preserve">Honours </w:t>
            </w:r>
            <w:r w:rsidR="00BF4887">
              <w:br/>
            </w:r>
            <w:r>
              <w:t>Contributed to a published scientific paper</w:t>
            </w:r>
          </w:p>
          <w:p w14:paraId="1731AFE0" w14:textId="77777777" w:rsidR="001178E8" w:rsidRDefault="004A65FB" w:rsidP="00A06A43">
            <w:pPr>
              <w:rPr>
                <w:rStyle w:val="Hyperlink"/>
                <w:i/>
                <w:iCs/>
              </w:rPr>
            </w:pPr>
            <w:r w:rsidRPr="00A06A43">
              <w:rPr>
                <w:i/>
                <w:iCs/>
              </w:rPr>
              <w:t>Decrease in Plasma miR-27a and miR-221 After Concussion in Australian Football Players</w:t>
            </w:r>
            <w:r w:rsidRPr="00A06A43">
              <w:rPr>
                <w:i/>
                <w:iCs/>
              </w:rPr>
              <w:br/>
            </w:r>
            <w:hyperlink r:id="rId9" w:history="1">
              <w:r w:rsidRPr="00326AAA">
                <w:rPr>
                  <w:rStyle w:val="Hyperlink"/>
                  <w:i/>
                  <w:iCs/>
                </w:rPr>
                <w:t>https://doi.org/10.1177/11772719221081318</w:t>
              </w:r>
            </w:hyperlink>
          </w:p>
          <w:p w14:paraId="05652F7D" w14:textId="10DBDAD1" w:rsidR="004A65FB" w:rsidRPr="00BF4887" w:rsidRDefault="00C06108" w:rsidP="00A06A43">
            <w:pPr>
              <w:pStyle w:val="ListParagraph"/>
              <w:numPr>
                <w:ilvl w:val="0"/>
                <w:numId w:val="6"/>
              </w:numPr>
              <w:rPr>
                <w:i/>
                <w:iCs/>
              </w:rPr>
            </w:pPr>
            <w:r>
              <w:t>Extensive use of word</w:t>
            </w:r>
            <w:r w:rsidR="00BF4887">
              <w:t xml:space="preserve"> and</w:t>
            </w:r>
            <w:r>
              <w:t xml:space="preserve"> excel</w:t>
            </w:r>
          </w:p>
          <w:p w14:paraId="3895B77E" w14:textId="77777777" w:rsidR="00BF4887" w:rsidRPr="00BF4887" w:rsidRDefault="00BF4887" w:rsidP="00BF4887">
            <w:pPr>
              <w:rPr>
                <w:i/>
                <w:iCs/>
              </w:rPr>
            </w:pPr>
          </w:p>
          <w:p w14:paraId="1F1682BB" w14:textId="74450959" w:rsidR="00857546" w:rsidRDefault="00857546" w:rsidP="004D3011">
            <w:r>
              <w:t>High School</w:t>
            </w:r>
            <w:r w:rsidR="00D335F7">
              <w:t xml:space="preserve"> -</w:t>
            </w:r>
            <w:r>
              <w:t xml:space="preserve"> </w:t>
            </w:r>
            <w:r>
              <w:t>XXXXXX</w:t>
            </w:r>
            <w:r>
              <w:t xml:space="preserve"> </w:t>
            </w:r>
            <w:proofErr w:type="spellStart"/>
            <w:r>
              <w:t>XXXXXX</w:t>
            </w:r>
            <w:proofErr w:type="spellEnd"/>
            <w:r>
              <w:t xml:space="preserve"> </w:t>
            </w:r>
            <w:proofErr w:type="spellStart"/>
            <w:r>
              <w:t>XXXXXX</w:t>
            </w:r>
            <w:proofErr w:type="spellEnd"/>
            <w:r>
              <w:t xml:space="preserve"> </w:t>
            </w:r>
          </w:p>
          <w:p w14:paraId="1465ED3E" w14:textId="73264AF5" w:rsidR="001D0E79" w:rsidRDefault="004A65FB" w:rsidP="004D3011">
            <w:r>
              <w:t xml:space="preserve">Completed </w:t>
            </w:r>
            <w:r w:rsidR="00DA2745">
              <w:t xml:space="preserve">November </w:t>
            </w:r>
            <w:r>
              <w:t>2014</w:t>
            </w:r>
          </w:p>
          <w:p w14:paraId="306C8BEC" w14:textId="58867B5A" w:rsidR="001D0E79" w:rsidRDefault="001D0E79" w:rsidP="001D0E79">
            <w:pPr>
              <w:pStyle w:val="Heading2"/>
            </w:pPr>
            <w:r>
              <w:t>Key skills and characteristics</w:t>
            </w:r>
          </w:p>
          <w:p w14:paraId="270CD946" w14:textId="77777777" w:rsidR="001D0E79" w:rsidRDefault="001D0E79" w:rsidP="001D0E79">
            <w:pPr>
              <w:pStyle w:val="ListParagraph"/>
              <w:numPr>
                <w:ilvl w:val="0"/>
                <w:numId w:val="5"/>
              </w:numPr>
            </w:pPr>
            <w:r>
              <w:t>Proficient with the Microsoft office suite, laboratory information systems &amp; can learn new software quickly</w:t>
            </w:r>
          </w:p>
          <w:p w14:paraId="32F829B9" w14:textId="3577F34D" w:rsidR="001D0E79" w:rsidRDefault="001D0E79" w:rsidP="001D0E79">
            <w:pPr>
              <w:pStyle w:val="ListParagraph"/>
              <w:numPr>
                <w:ilvl w:val="0"/>
                <w:numId w:val="5"/>
              </w:numPr>
            </w:pPr>
            <w:r>
              <w:t>Can write basic code in C and python programming languages (ongoing self-learning)</w:t>
            </w:r>
          </w:p>
          <w:p w14:paraId="75656922" w14:textId="11D78760" w:rsidR="001D0E79" w:rsidRDefault="001D0E79" w:rsidP="001D0E79">
            <w:pPr>
              <w:pStyle w:val="ListParagraph"/>
              <w:numPr>
                <w:ilvl w:val="0"/>
                <w:numId w:val="5"/>
              </w:numPr>
            </w:pPr>
            <w:r>
              <w:t>Bilingual (</w:t>
            </w:r>
            <w:r w:rsidR="00A32BCF">
              <w:t>I</w:t>
            </w:r>
            <w:r>
              <w:t xml:space="preserve">ntermediate </w:t>
            </w:r>
            <w:r w:rsidR="00A32BCF">
              <w:t>in Greek</w:t>
            </w:r>
            <w:r>
              <w:t>)</w:t>
            </w:r>
          </w:p>
          <w:p w14:paraId="4E7F2FC4" w14:textId="77777777" w:rsidR="001D0E79" w:rsidRDefault="001D0E79" w:rsidP="001D0E79">
            <w:pPr>
              <w:pStyle w:val="ListParagraph"/>
              <w:numPr>
                <w:ilvl w:val="0"/>
                <w:numId w:val="5"/>
              </w:numPr>
            </w:pPr>
            <w:r>
              <w:t>Playing team sports such as futsal and soccer (cumulatively 12+ years)</w:t>
            </w:r>
          </w:p>
          <w:p w14:paraId="4E1E7207" w14:textId="2EF903B4" w:rsidR="004A65FB" w:rsidRPr="00DA2745" w:rsidRDefault="00DA2745" w:rsidP="00DA2745">
            <w:pPr>
              <w:pStyle w:val="Heading2"/>
            </w:pPr>
            <w:r>
              <w:t>References</w:t>
            </w:r>
          </w:p>
          <w:p w14:paraId="010952EF" w14:textId="77777777" w:rsidR="004A65FB" w:rsidRDefault="004A65FB" w:rsidP="004D3011">
            <w:pPr>
              <w:rPr>
                <w:color w:val="FFFFFF" w:themeColor="background1"/>
              </w:rPr>
            </w:pPr>
          </w:p>
          <w:p w14:paraId="7FCFCA4E" w14:textId="30C1B3D7" w:rsidR="004A65FB" w:rsidRDefault="00DA2745" w:rsidP="001D0E79">
            <w:pPr>
              <w:pStyle w:val="Heading4"/>
            </w:pPr>
            <w:r>
              <w:t>Available upon request</w:t>
            </w:r>
          </w:p>
        </w:tc>
      </w:tr>
    </w:tbl>
    <w:p w14:paraId="417E336C" w14:textId="77777777" w:rsidR="00A32BCF" w:rsidRDefault="00A32BCF" w:rsidP="000C45FF">
      <w:pPr>
        <w:tabs>
          <w:tab w:val="left" w:pos="990"/>
        </w:tabs>
      </w:pPr>
    </w:p>
    <w:sectPr w:rsidR="00A32BCF" w:rsidSect="00A87F74"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D4BF41" w14:textId="77777777" w:rsidR="00A87F74" w:rsidRDefault="00A87F74" w:rsidP="000C45FF">
      <w:r>
        <w:separator/>
      </w:r>
    </w:p>
  </w:endnote>
  <w:endnote w:type="continuationSeparator" w:id="0">
    <w:p w14:paraId="0EAB40CA" w14:textId="77777777" w:rsidR="00A87F74" w:rsidRDefault="00A87F74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D337B4" w14:textId="77777777" w:rsidR="00A87F74" w:rsidRDefault="00A87F74" w:rsidP="000C45FF">
      <w:r>
        <w:separator/>
      </w:r>
    </w:p>
  </w:footnote>
  <w:footnote w:type="continuationSeparator" w:id="0">
    <w:p w14:paraId="0755E7D5" w14:textId="77777777" w:rsidR="00A87F74" w:rsidRDefault="00A87F74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1A7772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8C0169" wp14:editId="091ECEE9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254404"/>
    <w:multiLevelType w:val="multilevel"/>
    <w:tmpl w:val="51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C5C81"/>
    <w:multiLevelType w:val="multilevel"/>
    <w:tmpl w:val="3864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F5066"/>
    <w:multiLevelType w:val="multilevel"/>
    <w:tmpl w:val="51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04C4B"/>
    <w:multiLevelType w:val="hybridMultilevel"/>
    <w:tmpl w:val="4AD073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0D40C8"/>
    <w:multiLevelType w:val="multilevel"/>
    <w:tmpl w:val="E000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8137C9"/>
    <w:multiLevelType w:val="multilevel"/>
    <w:tmpl w:val="9012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752577">
    <w:abstractNumId w:val="1"/>
  </w:num>
  <w:num w:numId="2" w16cid:durableId="2095742626">
    <w:abstractNumId w:val="2"/>
  </w:num>
  <w:num w:numId="3" w16cid:durableId="2122603373">
    <w:abstractNumId w:val="5"/>
  </w:num>
  <w:num w:numId="4" w16cid:durableId="1550453964">
    <w:abstractNumId w:val="4"/>
  </w:num>
  <w:num w:numId="5" w16cid:durableId="846023231">
    <w:abstractNumId w:val="0"/>
  </w:num>
  <w:num w:numId="6" w16cid:durableId="14867023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9FB"/>
    <w:rsid w:val="00036450"/>
    <w:rsid w:val="000530C4"/>
    <w:rsid w:val="00065DA0"/>
    <w:rsid w:val="000844A4"/>
    <w:rsid w:val="00094499"/>
    <w:rsid w:val="000C45FF"/>
    <w:rsid w:val="000D09D9"/>
    <w:rsid w:val="000E386A"/>
    <w:rsid w:val="000E3FD1"/>
    <w:rsid w:val="00106192"/>
    <w:rsid w:val="00112054"/>
    <w:rsid w:val="001178E8"/>
    <w:rsid w:val="00122AF0"/>
    <w:rsid w:val="001317D8"/>
    <w:rsid w:val="001525E1"/>
    <w:rsid w:val="00180329"/>
    <w:rsid w:val="0019001F"/>
    <w:rsid w:val="001A74A5"/>
    <w:rsid w:val="001B2ABD"/>
    <w:rsid w:val="001D0E79"/>
    <w:rsid w:val="001E0391"/>
    <w:rsid w:val="001E1759"/>
    <w:rsid w:val="001F1ECC"/>
    <w:rsid w:val="00215A0D"/>
    <w:rsid w:val="00237939"/>
    <w:rsid w:val="002400EB"/>
    <w:rsid w:val="00256CF7"/>
    <w:rsid w:val="00257D97"/>
    <w:rsid w:val="00263054"/>
    <w:rsid w:val="00281FD5"/>
    <w:rsid w:val="002A1AC9"/>
    <w:rsid w:val="002E72BB"/>
    <w:rsid w:val="003017C7"/>
    <w:rsid w:val="0030481B"/>
    <w:rsid w:val="003156FC"/>
    <w:rsid w:val="003254B5"/>
    <w:rsid w:val="0037121F"/>
    <w:rsid w:val="003910D8"/>
    <w:rsid w:val="003A370B"/>
    <w:rsid w:val="003A6B7D"/>
    <w:rsid w:val="003B06CA"/>
    <w:rsid w:val="003B29F6"/>
    <w:rsid w:val="003C085B"/>
    <w:rsid w:val="003D1098"/>
    <w:rsid w:val="004058C5"/>
    <w:rsid w:val="004071FC"/>
    <w:rsid w:val="00413A44"/>
    <w:rsid w:val="00423AEB"/>
    <w:rsid w:val="00445947"/>
    <w:rsid w:val="004813B3"/>
    <w:rsid w:val="00496591"/>
    <w:rsid w:val="004A30ED"/>
    <w:rsid w:val="004A65FB"/>
    <w:rsid w:val="004C63E4"/>
    <w:rsid w:val="004D3011"/>
    <w:rsid w:val="00523B6A"/>
    <w:rsid w:val="00525389"/>
    <w:rsid w:val="005262AC"/>
    <w:rsid w:val="005754B3"/>
    <w:rsid w:val="005961D5"/>
    <w:rsid w:val="005A5CF3"/>
    <w:rsid w:val="005E128B"/>
    <w:rsid w:val="005E39D5"/>
    <w:rsid w:val="005E6399"/>
    <w:rsid w:val="00600670"/>
    <w:rsid w:val="0062123A"/>
    <w:rsid w:val="0063071B"/>
    <w:rsid w:val="00646E75"/>
    <w:rsid w:val="00650A3C"/>
    <w:rsid w:val="00660E35"/>
    <w:rsid w:val="006703DE"/>
    <w:rsid w:val="006771D0"/>
    <w:rsid w:val="006A0EEA"/>
    <w:rsid w:val="00715FCB"/>
    <w:rsid w:val="0072412F"/>
    <w:rsid w:val="00726723"/>
    <w:rsid w:val="00743101"/>
    <w:rsid w:val="00745FB5"/>
    <w:rsid w:val="00764C9F"/>
    <w:rsid w:val="007671A7"/>
    <w:rsid w:val="007775E1"/>
    <w:rsid w:val="007867A0"/>
    <w:rsid w:val="007927F5"/>
    <w:rsid w:val="00796167"/>
    <w:rsid w:val="007F6672"/>
    <w:rsid w:val="00802CA0"/>
    <w:rsid w:val="00812ADC"/>
    <w:rsid w:val="0081691B"/>
    <w:rsid w:val="00824245"/>
    <w:rsid w:val="00857546"/>
    <w:rsid w:val="008E766D"/>
    <w:rsid w:val="009235AA"/>
    <w:rsid w:val="009260CD"/>
    <w:rsid w:val="00940A66"/>
    <w:rsid w:val="00952C25"/>
    <w:rsid w:val="009559CC"/>
    <w:rsid w:val="0097728B"/>
    <w:rsid w:val="00986980"/>
    <w:rsid w:val="009C5A26"/>
    <w:rsid w:val="009E0906"/>
    <w:rsid w:val="009E4B17"/>
    <w:rsid w:val="009F4E4E"/>
    <w:rsid w:val="00A06A43"/>
    <w:rsid w:val="00A2118D"/>
    <w:rsid w:val="00A32BCF"/>
    <w:rsid w:val="00A36C8D"/>
    <w:rsid w:val="00A87F74"/>
    <w:rsid w:val="00AD0A50"/>
    <w:rsid w:val="00AD76E2"/>
    <w:rsid w:val="00AF59FB"/>
    <w:rsid w:val="00B20152"/>
    <w:rsid w:val="00B2702D"/>
    <w:rsid w:val="00B359E4"/>
    <w:rsid w:val="00B57D98"/>
    <w:rsid w:val="00B70850"/>
    <w:rsid w:val="00B939B2"/>
    <w:rsid w:val="00BF4887"/>
    <w:rsid w:val="00C06108"/>
    <w:rsid w:val="00C066B6"/>
    <w:rsid w:val="00C37BA1"/>
    <w:rsid w:val="00C4674C"/>
    <w:rsid w:val="00C506CF"/>
    <w:rsid w:val="00C72BED"/>
    <w:rsid w:val="00C76F03"/>
    <w:rsid w:val="00C9578B"/>
    <w:rsid w:val="00CB0055"/>
    <w:rsid w:val="00CC71F2"/>
    <w:rsid w:val="00CE1888"/>
    <w:rsid w:val="00CF7BAD"/>
    <w:rsid w:val="00D05D5D"/>
    <w:rsid w:val="00D144B0"/>
    <w:rsid w:val="00D2522B"/>
    <w:rsid w:val="00D335F7"/>
    <w:rsid w:val="00D422DE"/>
    <w:rsid w:val="00D5459D"/>
    <w:rsid w:val="00D61E09"/>
    <w:rsid w:val="00DA1F4D"/>
    <w:rsid w:val="00DA2745"/>
    <w:rsid w:val="00DC4C90"/>
    <w:rsid w:val="00DD172A"/>
    <w:rsid w:val="00E16A4D"/>
    <w:rsid w:val="00E25A26"/>
    <w:rsid w:val="00E4381A"/>
    <w:rsid w:val="00E47371"/>
    <w:rsid w:val="00E530C1"/>
    <w:rsid w:val="00E55D74"/>
    <w:rsid w:val="00EB1212"/>
    <w:rsid w:val="00F00CAF"/>
    <w:rsid w:val="00F3583A"/>
    <w:rsid w:val="00F60274"/>
    <w:rsid w:val="00F61ADB"/>
    <w:rsid w:val="00F77DB9"/>
    <w:rsid w:val="00F77FB9"/>
    <w:rsid w:val="00FB0524"/>
    <w:rsid w:val="00FB068F"/>
    <w:rsid w:val="00FD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193662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940A66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ListParagraph">
    <w:name w:val="List Paragraph"/>
    <w:basedOn w:val="Normal"/>
    <w:uiPriority w:val="34"/>
    <w:semiHidden/>
    <w:qFormat/>
    <w:rsid w:val="00D144B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76F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6F0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6F0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6F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6F0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57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4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5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7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34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0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76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7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3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23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3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72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laceholder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george-neocleous-b78936174/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177/11772719221081318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neoc\AppData\Local\Microsoft\Office\16.0\DTS\en-AU%7b7D63430C-9E00-44AC-B118-75C79358069D%7d\%7b9F089A9C-A750-40EA-9553-9B1121F43081%7dtf0054627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21829F5D31C54DC794A939902EB93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FF9B47-EB34-4FEE-A963-223495D02E50}"/>
      </w:docPartPr>
      <w:docPartBody>
        <w:p w:rsidR="004306A0" w:rsidRDefault="004306A0" w:rsidP="004306A0">
          <w:pPr>
            <w:pStyle w:val="21829F5D31C54DC794A939902EB9322D"/>
          </w:pPr>
          <w:r w:rsidRPr="00CB0055">
            <w:t>Contact</w:t>
          </w:r>
        </w:p>
      </w:docPartBody>
    </w:docPart>
    <w:docPart>
      <w:docPartPr>
        <w:name w:val="B2876FA3B36E4A2494AD744D7C2B33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706461-798D-4A85-BDFE-D9F0F0F1BC3D}"/>
      </w:docPartPr>
      <w:docPartBody>
        <w:p w:rsidR="004306A0" w:rsidRDefault="004306A0" w:rsidP="004306A0">
          <w:pPr>
            <w:pStyle w:val="B2876FA3B36E4A2494AD744D7C2B33B1"/>
          </w:pPr>
          <w:r w:rsidRPr="004D3011">
            <w:t>PHONE:</w:t>
          </w:r>
        </w:p>
      </w:docPartBody>
    </w:docPart>
    <w:docPart>
      <w:docPartPr>
        <w:name w:val="20B4B7EB3D85457486B46F34B8571A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170628-2AA5-43D6-99B5-5D6E052454BC}"/>
      </w:docPartPr>
      <w:docPartBody>
        <w:p w:rsidR="004306A0" w:rsidRDefault="004306A0" w:rsidP="004306A0">
          <w:pPr>
            <w:pStyle w:val="20B4B7EB3D85457486B46F34B8571A9F"/>
          </w:pPr>
          <w:r w:rsidRPr="004D3011">
            <w:t>EMAIL:</w:t>
          </w:r>
        </w:p>
      </w:docPartBody>
    </w:docPart>
    <w:docPart>
      <w:docPartPr>
        <w:name w:val="5F2AD3DE38394041A8DAF9680C8426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C26FF-BD2D-478D-AA4F-0BA5D42C4453}"/>
      </w:docPartPr>
      <w:docPartBody>
        <w:p w:rsidR="004306A0" w:rsidRDefault="004306A0" w:rsidP="004306A0">
          <w:pPr>
            <w:pStyle w:val="5F2AD3DE38394041A8DAF9680C842677"/>
          </w:pPr>
          <w:r w:rsidRPr="00036450">
            <w:t>WORK 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6A0"/>
    <w:rsid w:val="002627EE"/>
    <w:rsid w:val="004306A0"/>
    <w:rsid w:val="00890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A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Cs w:val="26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C45911" w:themeColor="accent2" w:themeShade="B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kern w:val="0"/>
      <w:szCs w:val="26"/>
      <w:lang w:val="en-US" w:eastAsia="ja-JP"/>
      <w14:ligatures w14:val="none"/>
    </w:rPr>
  </w:style>
  <w:style w:type="paragraph" w:customStyle="1" w:styleId="21829F5D31C54DC794A939902EB9322D">
    <w:name w:val="21829F5D31C54DC794A939902EB9322D"/>
    <w:rsid w:val="004306A0"/>
  </w:style>
  <w:style w:type="paragraph" w:customStyle="1" w:styleId="B2876FA3B36E4A2494AD744D7C2B33B1">
    <w:name w:val="B2876FA3B36E4A2494AD744D7C2B33B1"/>
    <w:rsid w:val="004306A0"/>
  </w:style>
  <w:style w:type="paragraph" w:customStyle="1" w:styleId="20B4B7EB3D85457486B46F34B8571A9F">
    <w:name w:val="20B4B7EB3D85457486B46F34B8571A9F"/>
    <w:rsid w:val="004306A0"/>
  </w:style>
  <w:style w:type="paragraph" w:customStyle="1" w:styleId="5F2AD3DE38394041A8DAF9680C842677">
    <w:name w:val="5F2AD3DE38394041A8DAF9680C842677"/>
    <w:rsid w:val="004306A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{9F089A9C-A750-40EA-9553-9B1121F43081}tf00546271_win32</Template>
  <TotalTime>0</TotalTime>
  <Pages>2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2024-03-27T01:47:00Z</dcterms:created>
  <dcterms:modified xsi:type="dcterms:W3CDTF">2024-03-27T01:47:00Z</dcterms:modified>
</cp:coreProperties>
</file>